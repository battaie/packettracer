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08507F3D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35EAB5E2" w14:textId="478FE17F" w:rsidR="005854DB" w:rsidRPr="005854DB" w:rsidRDefault="00BF3210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31796D20CF5642F99E01A50884A908E9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DC49A9">
                  <w:t>Packet Tracer</w:t>
                </w:r>
              </w:sdtContent>
            </w:sdt>
          </w:p>
        </w:tc>
      </w:tr>
      <w:tr w:rsidR="005854DB" w:rsidRPr="0092125E" w14:paraId="2616AD73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132DFC5D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66372DE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DE9315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21F994A1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9345D06AF53841A28102A0511B698C70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4F08DC55" w14:textId="0820BA24" w:rsidR="005854DB" w:rsidRPr="005854DB" w:rsidRDefault="00DC49A9" w:rsidP="005854DB">
                <w:pPr>
                  <w:pStyle w:val="Subtitle"/>
                </w:pPr>
                <w:r>
                  <w:t>A Network Simulation &amp; Design Tool</w:t>
                </w:r>
              </w:p>
            </w:sdtContent>
          </w:sdt>
        </w:tc>
      </w:tr>
    </w:tbl>
    <w:bookmarkEnd w:id="0" w:displacedByCustomXml="next"/>
    <w:sdt>
      <w:sdtPr>
        <w:id w:val="-2035794854"/>
        <w:placeholder>
          <w:docPart w:val="019B33D7733B487785D1EF7B4302B954"/>
        </w:placeholder>
        <w:temporary/>
        <w:showingPlcHdr/>
        <w15:appearance w15:val="hidden"/>
      </w:sdtPr>
      <w:sdtEndPr/>
      <w:sdtContent>
        <w:p w14:paraId="7EC79F9A" w14:textId="77777777" w:rsidR="00BD0C60" w:rsidRDefault="005854DB" w:rsidP="005854DB">
          <w:pPr>
            <w:pStyle w:val="Heading1"/>
          </w:pPr>
          <w:r w:rsidRPr="003639D2">
            <w:t>Getting Started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14:paraId="63C9201B" w14:textId="77777777" w:rsidTr="003D6AFD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B42E336" w14:textId="77777777"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01369A7" w14:textId="695D586C" w:rsidR="00685B4E" w:rsidRDefault="00DC49A9" w:rsidP="00685B4E">
            <w:pPr>
              <w:pStyle w:val="ListNumber"/>
            </w:pPr>
            <w:r>
              <w:t xml:space="preserve">If you haven’t already done so install Packet Tracer (sign in to </w:t>
            </w:r>
            <w:hyperlink r:id="rId11" w:history="1">
              <w:r w:rsidRPr="0018582C">
                <w:rPr>
                  <w:rStyle w:val="Hyperlink"/>
                </w:rPr>
                <w:t>https://netacad.com</w:t>
              </w:r>
            </w:hyperlink>
            <w:r>
              <w:t xml:space="preserve">) </w:t>
            </w:r>
          </w:p>
        </w:tc>
      </w:tr>
      <w:tr w:rsidR="00A67285" w14:paraId="0A611F20" w14:textId="77777777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5E18FFD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95DB122" w14:textId="445F80FB" w:rsidR="00A67285" w:rsidRDefault="00DC49A9" w:rsidP="00A67285">
            <w:pPr>
              <w:pStyle w:val="ListNumber"/>
            </w:pPr>
            <w:r>
              <w:t>Download the file Mini-</w:t>
            </w:r>
            <w:proofErr w:type="spellStart"/>
            <w:r>
              <w:t>iSchool</w:t>
            </w:r>
            <w:proofErr w:type="spellEnd"/>
            <w:r>
              <w:t>-</w:t>
            </w:r>
            <w:proofErr w:type="spellStart"/>
            <w:r>
              <w:t>Internet.pkt</w:t>
            </w:r>
            <w:proofErr w:type="spellEnd"/>
            <w:r>
              <w:t xml:space="preserve"> from </w:t>
            </w:r>
            <w:proofErr w:type="spellStart"/>
            <w:r>
              <w:t>github</w:t>
            </w:r>
            <w:proofErr w:type="spellEnd"/>
            <w:r>
              <w:t xml:space="preserve"> (</w:t>
            </w:r>
            <w:hyperlink r:id="rId12" w:history="1">
              <w:r>
                <w:rPr>
                  <w:rStyle w:val="Hyperlink"/>
                </w:rPr>
                <w:t>https://github.com/battaie/packettracer/</w:t>
              </w:r>
            </w:hyperlink>
            <w:r>
              <w:t>) and open with Packet Tracer</w:t>
            </w:r>
          </w:p>
        </w:tc>
      </w:tr>
      <w:tr w:rsidR="00A67285" w14:paraId="4D84EB22" w14:textId="77777777" w:rsidTr="003D6AFD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35892DA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8068765" w14:textId="68CE4195" w:rsidR="00A67285" w:rsidRPr="00685B4E" w:rsidRDefault="00DC49A9" w:rsidP="00A67285">
            <w:pPr>
              <w:pStyle w:val="ListNumber"/>
            </w:pPr>
            <w:r>
              <w:t xml:space="preserve">The file is a simple representation of the </w:t>
            </w:r>
            <w:proofErr w:type="spellStart"/>
            <w:r>
              <w:t>iSchool</w:t>
            </w:r>
            <w:proofErr w:type="spellEnd"/>
            <w:r>
              <w:t xml:space="preserve"> lab computers</w:t>
            </w:r>
          </w:p>
        </w:tc>
      </w:tr>
    </w:tbl>
    <w:p w14:paraId="2A339796" w14:textId="0F885899" w:rsidR="00685B4E" w:rsidRDefault="00BD36D9" w:rsidP="00685B4E">
      <w:pPr>
        <w:pStyle w:val="Heading1"/>
      </w:pPr>
      <w:r>
        <w:t xml:space="preserve">Examine </w:t>
      </w:r>
    </w:p>
    <w:p w14:paraId="268C38D7" w14:textId="139AF9E6" w:rsidR="008A2690" w:rsidRDefault="008A2690" w:rsidP="008A2690">
      <w:pPr>
        <w:pStyle w:val="ListNumber"/>
        <w:numPr>
          <w:ilvl w:val="0"/>
          <w:numId w:val="47"/>
        </w:numPr>
      </w:pPr>
      <w:r w:rsidRPr="008A2690">
        <w:t>Click on LabPC1 to open its properties dialog</w:t>
      </w:r>
      <w:r>
        <w:t>/window</w:t>
      </w:r>
    </w:p>
    <w:p w14:paraId="25C4F6D0" w14:textId="15A7734D" w:rsidR="008A2690" w:rsidRDefault="008A2690" w:rsidP="008A2690">
      <w:pPr>
        <w:pStyle w:val="ListNumber"/>
        <w:numPr>
          <w:ilvl w:val="0"/>
          <w:numId w:val="47"/>
        </w:numPr>
      </w:pPr>
      <w:r w:rsidRPr="008A2690">
        <w:t xml:space="preserve">Click on the Desktop </w:t>
      </w:r>
      <w:r>
        <w:t xml:space="preserve">tab </w:t>
      </w:r>
      <w:r w:rsidRPr="008A2690">
        <w:t xml:space="preserve">to </w:t>
      </w:r>
      <w:r>
        <w:t xml:space="preserve">see a simulation of Windows desktop with </w:t>
      </w:r>
      <w:r w:rsidR="00BD36D9">
        <w:t>icons representing various apps</w:t>
      </w:r>
    </w:p>
    <w:p w14:paraId="53FF0D70" w14:textId="5F9C1538" w:rsidR="00BD36D9" w:rsidRDefault="00BD36D9" w:rsidP="008A2690">
      <w:pPr>
        <w:pStyle w:val="ListNumber"/>
        <w:numPr>
          <w:ilvl w:val="0"/>
          <w:numId w:val="47"/>
        </w:numPr>
      </w:pPr>
      <w:r>
        <w:t>Open the IP Configuration app and answer the following questions</w:t>
      </w:r>
    </w:p>
    <w:p w14:paraId="01E6EC4D" w14:textId="25DED3D9" w:rsidR="00BD36D9" w:rsidRDefault="00BD36D9" w:rsidP="00BD36D9">
      <w:pPr>
        <w:pStyle w:val="ListNumber2"/>
        <w:numPr>
          <w:ilvl w:val="1"/>
          <w:numId w:val="47"/>
        </w:numPr>
      </w:pPr>
      <w:r>
        <w:t>What is LabPC1’s IP address?</w:t>
      </w:r>
    </w:p>
    <w:p w14:paraId="7071FA94" w14:textId="165A3888" w:rsidR="00BD36D9" w:rsidRDefault="00BD36D9" w:rsidP="00BD36D9">
      <w:pPr>
        <w:pStyle w:val="ListNumber2"/>
        <w:numPr>
          <w:ilvl w:val="1"/>
          <w:numId w:val="47"/>
        </w:numPr>
      </w:pPr>
      <w:r>
        <w:t>How was the IP address assigned?  Static (manually) or Automatic (via a DHCP server)</w:t>
      </w:r>
    </w:p>
    <w:p w14:paraId="1E376DC9" w14:textId="7359DFD4" w:rsidR="00BD36D9" w:rsidRDefault="00BD36D9" w:rsidP="00BD36D9">
      <w:pPr>
        <w:pStyle w:val="ListNumber2"/>
        <w:numPr>
          <w:ilvl w:val="1"/>
          <w:numId w:val="47"/>
        </w:numPr>
      </w:pPr>
      <w:r>
        <w:t>Repeat for LabPC2</w:t>
      </w:r>
    </w:p>
    <w:p w14:paraId="59ECC658" w14:textId="009BE53F" w:rsidR="00BD36D9" w:rsidRPr="008A2690" w:rsidRDefault="00BD36D9" w:rsidP="00BD36D9">
      <w:pPr>
        <w:pStyle w:val="ListNumber2"/>
        <w:numPr>
          <w:ilvl w:val="1"/>
          <w:numId w:val="47"/>
        </w:numPr>
      </w:pPr>
      <w:r>
        <w:t xml:space="preserve">Open Web browser app of LabPC1 and browse to </w:t>
      </w:r>
      <w:hyperlink r:id="rId13" w:history="1">
        <w:r w:rsidRPr="0018582C">
          <w:rPr>
            <w:rStyle w:val="Hyperlink"/>
          </w:rPr>
          <w:t>http://ischool.syr.edu</w:t>
        </w:r>
      </w:hyperlink>
      <w:r>
        <w:t xml:space="preserve"> and </w:t>
      </w:r>
      <w:hyperlink r:id="rId14" w:history="1">
        <w:r w:rsidRPr="0018582C">
          <w:rPr>
            <w:rStyle w:val="Hyperlink"/>
          </w:rPr>
          <w:t>http://www.google.com</w:t>
        </w:r>
      </w:hyperlink>
      <w:r>
        <w:t xml:space="preserve"> and repeat for LabPC2.  The servers should respond with very simple web pages confirming connectivity.</w:t>
      </w:r>
    </w:p>
    <w:p w14:paraId="140C1736" w14:textId="27E41081" w:rsidR="00685B4E" w:rsidRPr="009355C2" w:rsidRDefault="00BD36D9" w:rsidP="009355C2">
      <w:pPr>
        <w:pStyle w:val="Heading1"/>
      </w:pPr>
      <w:r>
        <w:t>Fix Problems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26F320D7" w14:textId="77777777" w:rsidTr="00794847">
        <w:trPr>
          <w:trHeight w:val="297"/>
        </w:trPr>
        <w:bookmarkStart w:id="1" w:name="_Hlk812648" w:displacedByCustomXml="next"/>
        <w:sdt>
          <w:sdt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EE33DFF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ECE2F22" w14:textId="671547F8" w:rsidR="00A67285" w:rsidRPr="009355C2" w:rsidRDefault="00BD36D9" w:rsidP="00A67285">
            <w:pPr>
              <w:pStyle w:val="ListNumber"/>
              <w:numPr>
                <w:ilvl w:val="0"/>
                <w:numId w:val="40"/>
              </w:numPr>
            </w:pPr>
            <w:r>
              <w:t>Repeat browsing task with LabPC3.  Any issues?  Can you fix</w:t>
            </w:r>
            <w:r w:rsidR="002B66C9">
              <w:t>?</w:t>
            </w:r>
          </w:p>
        </w:tc>
      </w:tr>
      <w:tr w:rsidR="00A67285" w14:paraId="495D3861" w14:textId="77777777" w:rsidTr="002B66C9">
        <w:trPr>
          <w:trHeight w:val="882"/>
        </w:trPr>
        <w:sdt>
          <w:sdtPr>
            <w:id w:val="1124112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83FAAC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B622708" w14:textId="77777777" w:rsidR="00A67285" w:rsidRDefault="002B66C9" w:rsidP="00A67285">
            <w:pPr>
              <w:pStyle w:val="ListNumber"/>
            </w:pPr>
            <w:r>
              <w:t>Repeat browsing task with LabPC4.  Any issues?  Can you fix?</w:t>
            </w:r>
          </w:p>
          <w:p w14:paraId="5E1C684F" w14:textId="77777777" w:rsidR="002B66C9" w:rsidRDefault="002B66C9" w:rsidP="00A67285">
            <w:pPr>
              <w:pStyle w:val="ListNumber"/>
            </w:pPr>
            <w:r>
              <w:t xml:space="preserve">Open a command window on the PCs and use ping to confirm connectivity with </w:t>
            </w:r>
            <w:proofErr w:type="spellStart"/>
            <w:r>
              <w:t>ischool</w:t>
            </w:r>
            <w:proofErr w:type="spellEnd"/>
            <w:r>
              <w:t xml:space="preserve"> and google web servers.</w:t>
            </w:r>
          </w:p>
          <w:p w14:paraId="24E0B586" w14:textId="77777777" w:rsidR="002B66C9" w:rsidRDefault="002B66C9" w:rsidP="00A67285">
            <w:pPr>
              <w:pStyle w:val="ListNumber"/>
            </w:pPr>
            <w:r>
              <w:t xml:space="preserve">Use tracert to trace the </w:t>
            </w:r>
            <w:r w:rsidR="007B79F3">
              <w:t>path</w:t>
            </w:r>
            <w:r>
              <w:t xml:space="preserve"> the packets travel </w:t>
            </w:r>
            <w:r w:rsidR="007B79F3">
              <w:t>to</w:t>
            </w:r>
            <w:r>
              <w:t xml:space="preserve"> google and </w:t>
            </w:r>
            <w:proofErr w:type="spellStart"/>
            <w:r>
              <w:t>ischool</w:t>
            </w:r>
            <w:proofErr w:type="spellEnd"/>
            <w:r>
              <w:t xml:space="preserve"> servers </w:t>
            </w:r>
          </w:p>
          <w:p w14:paraId="072A9DC4" w14:textId="77777777" w:rsidR="00152CFE" w:rsidRDefault="00152CFE" w:rsidP="00A67285">
            <w:pPr>
              <w:pStyle w:val="ListNumber"/>
            </w:pPr>
            <w:r>
              <w:t xml:space="preserve">What is wrong with LabPC5? </w:t>
            </w:r>
          </w:p>
          <w:p w14:paraId="1D866F01" w14:textId="78E85539" w:rsidR="00152CFE" w:rsidRPr="009355C2" w:rsidRDefault="00152CFE" w:rsidP="00A67285">
            <w:pPr>
              <w:pStyle w:val="ListNumber"/>
            </w:pPr>
            <w:r>
              <w:lastRenderedPageBreak/>
              <w:t>LabPC6 works fine but can you change its IP address to the last possible address on this network?</w:t>
            </w:r>
          </w:p>
        </w:tc>
      </w:tr>
    </w:tbl>
    <w:p w14:paraId="3FD9C3DB" w14:textId="77777777" w:rsidR="00685B4E" w:rsidRPr="005854DB" w:rsidRDefault="00685B4E" w:rsidP="007B79F3">
      <w:bookmarkStart w:id="2" w:name="_GoBack"/>
      <w:bookmarkEnd w:id="1"/>
      <w:bookmarkEnd w:id="2"/>
    </w:p>
    <w:sectPr w:rsidR="00685B4E" w:rsidRPr="005854DB" w:rsidSect="00A67285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B3EAA" w14:textId="77777777" w:rsidR="00BF3210" w:rsidRDefault="00BF3210" w:rsidP="005A20E2">
      <w:pPr>
        <w:spacing w:after="0"/>
      </w:pPr>
      <w:r>
        <w:separator/>
      </w:r>
    </w:p>
    <w:p w14:paraId="633FD21B" w14:textId="77777777" w:rsidR="00BF3210" w:rsidRDefault="00BF3210"/>
    <w:p w14:paraId="226C3831" w14:textId="77777777" w:rsidR="00BF3210" w:rsidRDefault="00BF3210" w:rsidP="009B4773"/>
    <w:p w14:paraId="2CB4763C" w14:textId="77777777" w:rsidR="00BF3210" w:rsidRDefault="00BF3210" w:rsidP="00513832"/>
  </w:endnote>
  <w:endnote w:type="continuationSeparator" w:id="0">
    <w:p w14:paraId="0D5190F6" w14:textId="77777777" w:rsidR="00BF3210" w:rsidRDefault="00BF3210" w:rsidP="005A20E2">
      <w:pPr>
        <w:spacing w:after="0"/>
      </w:pPr>
      <w:r>
        <w:continuationSeparator/>
      </w:r>
    </w:p>
    <w:p w14:paraId="0D32E74A" w14:textId="77777777" w:rsidR="00BF3210" w:rsidRDefault="00BF3210"/>
    <w:p w14:paraId="74DFC504" w14:textId="77777777" w:rsidR="00BF3210" w:rsidRDefault="00BF3210" w:rsidP="009B4773"/>
    <w:p w14:paraId="47962111" w14:textId="77777777" w:rsidR="00BF3210" w:rsidRDefault="00BF321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46898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35F61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B9D3A" w14:textId="77777777" w:rsidR="00BF3210" w:rsidRDefault="00BF3210" w:rsidP="005A20E2">
      <w:pPr>
        <w:spacing w:after="0"/>
      </w:pPr>
      <w:r>
        <w:separator/>
      </w:r>
    </w:p>
    <w:p w14:paraId="57BB9A94" w14:textId="77777777" w:rsidR="00BF3210" w:rsidRDefault="00BF3210"/>
    <w:p w14:paraId="5325F7CE" w14:textId="77777777" w:rsidR="00BF3210" w:rsidRDefault="00BF3210" w:rsidP="009B4773"/>
    <w:p w14:paraId="72A08415" w14:textId="77777777" w:rsidR="00BF3210" w:rsidRDefault="00BF3210" w:rsidP="00513832"/>
  </w:footnote>
  <w:footnote w:type="continuationSeparator" w:id="0">
    <w:p w14:paraId="5085AED6" w14:textId="77777777" w:rsidR="00BF3210" w:rsidRDefault="00BF3210" w:rsidP="005A20E2">
      <w:pPr>
        <w:spacing w:after="0"/>
      </w:pPr>
      <w:r>
        <w:continuationSeparator/>
      </w:r>
    </w:p>
    <w:p w14:paraId="33912242" w14:textId="77777777" w:rsidR="00BF3210" w:rsidRDefault="00BF3210"/>
    <w:p w14:paraId="61DC01A3" w14:textId="77777777" w:rsidR="00BF3210" w:rsidRDefault="00BF3210" w:rsidP="009B4773"/>
    <w:p w14:paraId="5037A4E1" w14:textId="77777777" w:rsidR="00BF3210" w:rsidRDefault="00BF3210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45B5B" w14:textId="7A10A52D" w:rsidR="003639D2" w:rsidRPr="003639D2" w:rsidRDefault="00BF3210" w:rsidP="003639D2">
    <w:pPr>
      <w:pStyle w:val="Header1"/>
    </w:pPr>
    <w:sdt>
      <w:sdtPr>
        <w:alias w:val="Title"/>
        <w:tag w:val=""/>
        <w:id w:val="-611985797"/>
        <w:placeholder>
          <w:docPart w:val="A877BDE9BA8A4A7EB58A7E0593F1DC2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DC49A9">
          <w:t>Packet Tracer</w:t>
        </w:r>
      </w:sdtContent>
    </w:sdt>
  </w:p>
  <w:p w14:paraId="43617947" w14:textId="72AD4B38" w:rsidR="005854DB" w:rsidRPr="005854DB" w:rsidRDefault="00BF3210" w:rsidP="003D6AFD">
    <w:pPr>
      <w:pStyle w:val="Header"/>
    </w:pPr>
    <w:sdt>
      <w:sdtPr>
        <w:alias w:val="Subtitle"/>
        <w:tag w:val=""/>
        <w:id w:val="-2023313307"/>
        <w:placeholder>
          <w:docPart w:val="2E062CB81BFB4CB2BE0F21B78C047854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DC49A9">
          <w:t>A Network Simulation &amp; Design Tool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E12EFFD" wp14:editId="778D94F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D5683A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12EF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3AD5683A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CCB55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0D981887" wp14:editId="1EF1BC66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2282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D8D86D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703282F"/>
    <w:multiLevelType w:val="multilevel"/>
    <w:tmpl w:val="00E8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8"/>
  </w:num>
  <w:num w:numId="4">
    <w:abstractNumId w:val="26"/>
  </w:num>
  <w:num w:numId="5">
    <w:abstractNumId w:val="15"/>
  </w:num>
  <w:num w:numId="6">
    <w:abstractNumId w:val="8"/>
  </w:num>
  <w:num w:numId="7">
    <w:abstractNumId w:val="35"/>
  </w:num>
  <w:num w:numId="8">
    <w:abstractNumId w:val="14"/>
  </w:num>
  <w:num w:numId="9">
    <w:abstractNumId w:val="37"/>
  </w:num>
  <w:num w:numId="10">
    <w:abstractNumId w:val="32"/>
  </w:num>
  <w:num w:numId="11">
    <w:abstractNumId w:val="4"/>
  </w:num>
  <w:num w:numId="12">
    <w:abstractNumId w:val="12"/>
  </w:num>
  <w:num w:numId="13">
    <w:abstractNumId w:val="17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1"/>
  </w:num>
  <w:num w:numId="20">
    <w:abstractNumId w:val="30"/>
  </w:num>
  <w:num w:numId="21">
    <w:abstractNumId w:val="13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6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"/>
  </w:num>
  <w:num w:numId="4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A9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52CFE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2B66C9"/>
    <w:rsid w:val="0031130D"/>
    <w:rsid w:val="00314A6F"/>
    <w:rsid w:val="00315476"/>
    <w:rsid w:val="00334394"/>
    <w:rsid w:val="00347AF5"/>
    <w:rsid w:val="003568B6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B79F3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690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BD36D9"/>
    <w:rsid w:val="00BF321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49A9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71AE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DC49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ischool.syr.edu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battaie/packettracer/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etacad.com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googl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bit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1796D20CF5642F99E01A50884A90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1F6E59-B76E-4E00-8214-6CFDB50B4C50}"/>
      </w:docPartPr>
      <w:docPartBody>
        <w:p w:rsidR="002B405C" w:rsidRDefault="00747C86">
          <w:pPr>
            <w:pStyle w:val="31796D20CF5642F99E01A50884A908E9"/>
          </w:pPr>
          <w:r w:rsidRPr="003639D2">
            <w:t>OFFICE-BASED AGENCY</w:t>
          </w:r>
        </w:p>
      </w:docPartBody>
    </w:docPart>
    <w:docPart>
      <w:docPartPr>
        <w:name w:val="9345D06AF53841A28102A0511B698C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DCD158-C0F9-4A6F-9C97-E9A036A12A33}"/>
      </w:docPartPr>
      <w:docPartBody>
        <w:p w:rsidR="002B405C" w:rsidRDefault="00747C86">
          <w:pPr>
            <w:pStyle w:val="9345D06AF53841A28102A0511B698C70"/>
          </w:pPr>
          <w:r w:rsidRPr="003639D2">
            <w:t>Startup Checklist</w:t>
          </w:r>
        </w:p>
      </w:docPartBody>
    </w:docPart>
    <w:docPart>
      <w:docPartPr>
        <w:name w:val="019B33D7733B487785D1EF7B4302B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ACFAA-B744-4BE9-9258-EFE05F53F743}"/>
      </w:docPartPr>
      <w:docPartBody>
        <w:p w:rsidR="002B405C" w:rsidRDefault="00747C86">
          <w:pPr>
            <w:pStyle w:val="019B33D7733B487785D1EF7B4302B954"/>
          </w:pPr>
          <w:r w:rsidRPr="003639D2">
            <w:t>Getting Started</w:t>
          </w:r>
        </w:p>
      </w:docPartBody>
    </w:docPart>
    <w:docPart>
      <w:docPartPr>
        <w:name w:val="A877BDE9BA8A4A7EB58A7E0593F1D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77B1A-D779-4A30-97F6-567F5E79E4FB}"/>
      </w:docPartPr>
      <w:docPartBody>
        <w:p w:rsidR="002B405C" w:rsidRDefault="00747C86">
          <w:pPr>
            <w:pStyle w:val="A877BDE9BA8A4A7EB58A7E0593F1DC28"/>
          </w:pPr>
          <w:r w:rsidRPr="00207A17">
            <w:t>Let the local or regional press know you are opening and when.</w:t>
          </w:r>
        </w:p>
      </w:docPartBody>
    </w:docPart>
    <w:docPart>
      <w:docPartPr>
        <w:name w:val="2E062CB81BFB4CB2BE0F21B78C047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AA477-8049-4B88-930F-F1E90DB02899}"/>
      </w:docPartPr>
      <w:docPartBody>
        <w:p w:rsidR="002B405C" w:rsidRDefault="001D6766" w:rsidP="001D6766">
          <w:pPr>
            <w:pStyle w:val="2E062CB81BFB4CB2BE0F21B78C047854"/>
          </w:pPr>
          <w:r w:rsidRPr="00685B4E">
            <w:t>What’s your market size?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66"/>
    <w:rsid w:val="001D6766"/>
    <w:rsid w:val="002B405C"/>
    <w:rsid w:val="005F5E04"/>
    <w:rsid w:val="0074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796D20CF5642F99E01A50884A908E9">
    <w:name w:val="31796D20CF5642F99E01A50884A908E9"/>
  </w:style>
  <w:style w:type="paragraph" w:customStyle="1" w:styleId="9345D06AF53841A28102A0511B698C70">
    <w:name w:val="9345D06AF53841A28102A0511B698C70"/>
  </w:style>
  <w:style w:type="paragraph" w:customStyle="1" w:styleId="019B33D7733B487785D1EF7B4302B954">
    <w:name w:val="019B33D7733B487785D1EF7B4302B954"/>
  </w:style>
  <w:style w:type="paragraph" w:customStyle="1" w:styleId="E598C5D3FF4140CF97C6C071DDACE5E0">
    <w:name w:val="E598C5D3FF4140CF97C6C071DDACE5E0"/>
  </w:style>
  <w:style w:type="paragraph" w:customStyle="1" w:styleId="1C61F86BF1034E7B9B89696A80422D20">
    <w:name w:val="1C61F86BF1034E7B9B89696A80422D20"/>
  </w:style>
  <w:style w:type="paragraph" w:customStyle="1" w:styleId="A348BDEBFFE74513A9C51CD66EF2095A">
    <w:name w:val="A348BDEBFFE74513A9C51CD66EF2095A"/>
  </w:style>
  <w:style w:type="paragraph" w:customStyle="1" w:styleId="A73AEDA5A63A403F9905264723292285">
    <w:name w:val="A73AEDA5A63A403F9905264723292285"/>
  </w:style>
  <w:style w:type="paragraph" w:customStyle="1" w:styleId="75F9BDAB58A74B1AAA8CAEDB5E065D81">
    <w:name w:val="75F9BDAB58A74B1AAA8CAEDB5E065D81"/>
  </w:style>
  <w:style w:type="paragraph" w:customStyle="1" w:styleId="BC222CE799DA429E9E1945A084BE34DD">
    <w:name w:val="BC222CE799DA429E9E1945A084BE34DD"/>
  </w:style>
  <w:style w:type="paragraph" w:customStyle="1" w:styleId="D8EE24F61D614575866E22F322327209">
    <w:name w:val="D8EE24F61D614575866E22F322327209"/>
  </w:style>
  <w:style w:type="paragraph" w:customStyle="1" w:styleId="39BA2B39A9AA40CB99B434ABAD45836B">
    <w:name w:val="39BA2B39A9AA40CB99B434ABAD45836B"/>
  </w:style>
  <w:style w:type="paragraph" w:customStyle="1" w:styleId="D55051B1E2BA49C5A3DA57DBD42C035D">
    <w:name w:val="D55051B1E2BA49C5A3DA57DBD42C035D"/>
  </w:style>
  <w:style w:type="paragraph" w:customStyle="1" w:styleId="4241ACBE97A944CFA25F5D608342B5AD">
    <w:name w:val="4241ACBE97A944CFA25F5D608342B5AD"/>
  </w:style>
  <w:style w:type="paragraph" w:customStyle="1" w:styleId="09E775BC650B4E458B4EF842BEE76176">
    <w:name w:val="09E775BC650B4E458B4EF842BEE76176"/>
  </w:style>
  <w:style w:type="paragraph" w:customStyle="1" w:styleId="B3EE43D38E06406EB929AD70AFA91343">
    <w:name w:val="B3EE43D38E06406EB929AD70AFA91343"/>
  </w:style>
  <w:style w:type="paragraph" w:customStyle="1" w:styleId="13A62003AF2F4CFE8D1B1C4419F2E812">
    <w:name w:val="13A62003AF2F4CFE8D1B1C4419F2E812"/>
  </w:style>
  <w:style w:type="paragraph" w:customStyle="1" w:styleId="C4C16DBB804C46F2A286DB745C921305">
    <w:name w:val="C4C16DBB804C46F2A286DB745C921305"/>
  </w:style>
  <w:style w:type="paragraph" w:customStyle="1" w:styleId="CAB38C57F94840278977D4C78D72AF55">
    <w:name w:val="CAB38C57F94840278977D4C78D72AF55"/>
  </w:style>
  <w:style w:type="paragraph" w:customStyle="1" w:styleId="FD8CE0728D8546EEAEBB4FAC7891D73C">
    <w:name w:val="FD8CE0728D8546EEAEBB4FAC7891D73C"/>
  </w:style>
  <w:style w:type="paragraph" w:customStyle="1" w:styleId="4ABA09FB0BF344B4A2B898C807ECF2A6">
    <w:name w:val="4ABA09FB0BF344B4A2B898C807ECF2A6"/>
  </w:style>
  <w:style w:type="paragraph" w:customStyle="1" w:styleId="8B92CAB198C94E268FDAAF43C9615F41">
    <w:name w:val="8B92CAB198C94E268FDAAF43C9615F41"/>
  </w:style>
  <w:style w:type="paragraph" w:customStyle="1" w:styleId="F3825792974541239B4D351DF04FB34B">
    <w:name w:val="F3825792974541239B4D351DF04FB34B"/>
  </w:style>
  <w:style w:type="paragraph" w:customStyle="1" w:styleId="47C90F5B17814821B7C5AD3C4A87A919">
    <w:name w:val="47C90F5B17814821B7C5AD3C4A87A919"/>
  </w:style>
  <w:style w:type="paragraph" w:customStyle="1" w:styleId="21DD77A5500E44208D5698B5142B3871">
    <w:name w:val="21DD77A5500E44208D5698B5142B3871"/>
  </w:style>
  <w:style w:type="paragraph" w:customStyle="1" w:styleId="216273CB3E5C460F8C41C516F88BA38B">
    <w:name w:val="216273CB3E5C460F8C41C516F88BA38B"/>
  </w:style>
  <w:style w:type="paragraph" w:customStyle="1" w:styleId="CB0D17F11CE14FAF9690A3F27FFFAF63">
    <w:name w:val="CB0D17F11CE14FAF9690A3F27FFFAF63"/>
  </w:style>
  <w:style w:type="paragraph" w:customStyle="1" w:styleId="9EF13F509AC14018AF59ABD0B42B040C">
    <w:name w:val="9EF13F509AC14018AF59ABD0B42B040C"/>
  </w:style>
  <w:style w:type="paragraph" w:customStyle="1" w:styleId="C57A574D226A4CEFA15AF5A2F949E32B">
    <w:name w:val="C57A574D226A4CEFA15AF5A2F949E32B"/>
  </w:style>
  <w:style w:type="paragraph" w:customStyle="1" w:styleId="6DDB5459398E49BF9B79766FD5ED9D3D">
    <w:name w:val="6DDB5459398E49BF9B79766FD5ED9D3D"/>
  </w:style>
  <w:style w:type="paragraph" w:customStyle="1" w:styleId="C73922B646904D02B713BD3C11A6127D">
    <w:name w:val="C73922B646904D02B713BD3C11A6127D"/>
  </w:style>
  <w:style w:type="paragraph" w:customStyle="1" w:styleId="C2B8F21C384D4B679FBA9E9B4E75AA3B">
    <w:name w:val="C2B8F21C384D4B679FBA9E9B4E75AA3B"/>
  </w:style>
  <w:style w:type="paragraph" w:customStyle="1" w:styleId="9CAEED1161BF4CC5AC497C47909DF77A">
    <w:name w:val="9CAEED1161BF4CC5AC497C47909DF77A"/>
  </w:style>
  <w:style w:type="paragraph" w:customStyle="1" w:styleId="3FB44FF167D44CDA9562BBB1C510D9CB">
    <w:name w:val="3FB44FF167D44CDA9562BBB1C510D9CB"/>
  </w:style>
  <w:style w:type="paragraph" w:customStyle="1" w:styleId="DD4375177ABB45D698FFC1246ABF6638">
    <w:name w:val="DD4375177ABB45D698FFC1246ABF6638"/>
  </w:style>
  <w:style w:type="paragraph" w:customStyle="1" w:styleId="0215440B98C64D27B8282C199B61667B">
    <w:name w:val="0215440B98C64D27B8282C199B61667B"/>
  </w:style>
  <w:style w:type="paragraph" w:customStyle="1" w:styleId="3A24F46E948C4311814F66D9DB8A407E">
    <w:name w:val="3A24F46E948C4311814F66D9DB8A407E"/>
  </w:style>
  <w:style w:type="paragraph" w:customStyle="1" w:styleId="04E4E097E84147F58C817FB696768DAC">
    <w:name w:val="04E4E097E84147F58C817FB696768DAC"/>
  </w:style>
  <w:style w:type="paragraph" w:customStyle="1" w:styleId="08BCC23A319044018EBEC3B0ED950FC5">
    <w:name w:val="08BCC23A319044018EBEC3B0ED950FC5"/>
  </w:style>
  <w:style w:type="paragraph" w:customStyle="1" w:styleId="C3E5337B63984A4A8EE4286AB945E5E8">
    <w:name w:val="C3E5337B63984A4A8EE4286AB945E5E8"/>
  </w:style>
  <w:style w:type="paragraph" w:customStyle="1" w:styleId="5BBEFADB056D4E58AF924CBED00EBB52">
    <w:name w:val="5BBEFADB056D4E58AF924CBED00EBB52"/>
  </w:style>
  <w:style w:type="paragraph" w:customStyle="1" w:styleId="6D9621C7A21C4A61A42529782A9C5FAF">
    <w:name w:val="6D9621C7A21C4A61A42529782A9C5FAF"/>
  </w:style>
  <w:style w:type="paragraph" w:customStyle="1" w:styleId="3E9771361D6444218E1EEFC84600F08D">
    <w:name w:val="3E9771361D6444218E1EEFC84600F08D"/>
  </w:style>
  <w:style w:type="paragraph" w:customStyle="1" w:styleId="8C6D1A90D0F345BDADB0A8815FA4E9DC">
    <w:name w:val="8C6D1A90D0F345BDADB0A8815FA4E9DC"/>
  </w:style>
  <w:style w:type="paragraph" w:customStyle="1" w:styleId="F95044C655C346DEBD3B38E7A812D12B">
    <w:name w:val="F95044C655C346DEBD3B38E7A812D12B"/>
  </w:style>
  <w:style w:type="paragraph" w:customStyle="1" w:styleId="64ACB38F4495432AAD34044E7FCEB4C3">
    <w:name w:val="64ACB38F4495432AAD34044E7FCEB4C3"/>
  </w:style>
  <w:style w:type="paragraph" w:customStyle="1" w:styleId="1E116761B4104538BBF559C8E1FEA8DF">
    <w:name w:val="1E116761B4104538BBF559C8E1FEA8DF"/>
  </w:style>
  <w:style w:type="paragraph" w:customStyle="1" w:styleId="10C530B673FD469082BAB2ADE83CA869">
    <w:name w:val="10C530B673FD469082BAB2ADE83CA869"/>
  </w:style>
  <w:style w:type="paragraph" w:customStyle="1" w:styleId="1EE6EAF8C8204B528E59BA73BEA6E8BB">
    <w:name w:val="1EE6EAF8C8204B528E59BA73BEA6E8BB"/>
  </w:style>
  <w:style w:type="paragraph" w:customStyle="1" w:styleId="B5889F57FC164DEF806811AE6E41AA3C">
    <w:name w:val="B5889F57FC164DEF806811AE6E41AA3C"/>
  </w:style>
  <w:style w:type="paragraph" w:customStyle="1" w:styleId="270490E097B641849E5114FBA152DD7F">
    <w:name w:val="270490E097B641849E5114FBA152DD7F"/>
  </w:style>
  <w:style w:type="paragraph" w:customStyle="1" w:styleId="9C73CEA9B90E4C80A1FC5BA5F369A826">
    <w:name w:val="9C73CEA9B90E4C80A1FC5BA5F369A826"/>
  </w:style>
  <w:style w:type="paragraph" w:customStyle="1" w:styleId="18819F83A3CD4AF898FC3BF686534946">
    <w:name w:val="18819F83A3CD4AF898FC3BF686534946"/>
  </w:style>
  <w:style w:type="paragraph" w:customStyle="1" w:styleId="CC7C1537D4EE453FA4FA95016112F3EA">
    <w:name w:val="CC7C1537D4EE453FA4FA95016112F3EA"/>
  </w:style>
  <w:style w:type="paragraph" w:customStyle="1" w:styleId="578529614A3A4AE8BF7DB6C815045432">
    <w:name w:val="578529614A3A4AE8BF7DB6C815045432"/>
  </w:style>
  <w:style w:type="paragraph" w:customStyle="1" w:styleId="B1BC03EBDE4C446693F77C18F9929742">
    <w:name w:val="B1BC03EBDE4C446693F77C18F9929742"/>
  </w:style>
  <w:style w:type="paragraph" w:customStyle="1" w:styleId="302CA439B32E490F8080B668BD182097">
    <w:name w:val="302CA439B32E490F8080B668BD182097"/>
  </w:style>
  <w:style w:type="paragraph" w:customStyle="1" w:styleId="36888CBC16EE4A33A7324FDD52519592">
    <w:name w:val="36888CBC16EE4A33A7324FDD52519592"/>
  </w:style>
  <w:style w:type="paragraph" w:customStyle="1" w:styleId="9208E743448F459A807B411BE5CACBFB">
    <w:name w:val="9208E743448F459A807B411BE5CACBFB"/>
  </w:style>
  <w:style w:type="paragraph" w:customStyle="1" w:styleId="7AE256885085422CA9E1FE8122F54FD1">
    <w:name w:val="7AE256885085422CA9E1FE8122F54FD1"/>
  </w:style>
  <w:style w:type="paragraph" w:customStyle="1" w:styleId="51CFAE9375ED4B08A8F033CB6C7C9BD7">
    <w:name w:val="51CFAE9375ED4B08A8F033CB6C7C9BD7"/>
  </w:style>
  <w:style w:type="paragraph" w:customStyle="1" w:styleId="E187D60F398243F3B2C73FE2A1EFB092">
    <w:name w:val="E187D60F398243F3B2C73FE2A1EFB092"/>
  </w:style>
  <w:style w:type="paragraph" w:customStyle="1" w:styleId="56435F3DC55A44C2A8781DE73BC0EE1A">
    <w:name w:val="56435F3DC55A44C2A8781DE73BC0EE1A"/>
  </w:style>
  <w:style w:type="paragraph" w:customStyle="1" w:styleId="391E9FA6DC744BAAAE747A6850DAF725">
    <w:name w:val="391E9FA6DC744BAAAE747A6850DAF725"/>
  </w:style>
  <w:style w:type="paragraph" w:customStyle="1" w:styleId="F5AFF94CA9144E4880C2C7D2FB330779">
    <w:name w:val="F5AFF94CA9144E4880C2C7D2FB330779"/>
  </w:style>
  <w:style w:type="paragraph" w:customStyle="1" w:styleId="C70D00FE7ED44F67BCE1D5CD4FFC7376">
    <w:name w:val="C70D00FE7ED44F67BCE1D5CD4FFC7376"/>
  </w:style>
  <w:style w:type="paragraph" w:customStyle="1" w:styleId="1F0A8DBA280A4A5BB65DBCC31EDA959F">
    <w:name w:val="1F0A8DBA280A4A5BB65DBCC31EDA959F"/>
  </w:style>
  <w:style w:type="paragraph" w:customStyle="1" w:styleId="B66C7F74DFF84C4AB59C706DE0F9EB32">
    <w:name w:val="B66C7F74DFF84C4AB59C706DE0F9EB32"/>
  </w:style>
  <w:style w:type="paragraph" w:customStyle="1" w:styleId="70F6F8B7E3A84549945F4D96A06886C1">
    <w:name w:val="70F6F8B7E3A84549945F4D96A06886C1"/>
  </w:style>
  <w:style w:type="paragraph" w:customStyle="1" w:styleId="BA0FC650174F4194B3A46F3A06CB5E31">
    <w:name w:val="BA0FC650174F4194B3A46F3A06CB5E31"/>
  </w:style>
  <w:style w:type="paragraph" w:customStyle="1" w:styleId="E7C79EC915DF4BE7B37671B1DED6F763">
    <w:name w:val="E7C79EC915DF4BE7B37671B1DED6F763"/>
  </w:style>
  <w:style w:type="paragraph" w:customStyle="1" w:styleId="CF2175F6F370461DBB9DFA21CDF7B17F">
    <w:name w:val="CF2175F6F370461DBB9DFA21CDF7B17F"/>
  </w:style>
  <w:style w:type="paragraph" w:customStyle="1" w:styleId="A51434C6D5054FAB9847A9C1954D17C3">
    <w:name w:val="A51434C6D5054FAB9847A9C1954D17C3"/>
  </w:style>
  <w:style w:type="paragraph" w:customStyle="1" w:styleId="914BBFF61B824E07910E1AC715A802A1">
    <w:name w:val="914BBFF61B824E07910E1AC715A802A1"/>
  </w:style>
  <w:style w:type="paragraph" w:customStyle="1" w:styleId="31B8B55A8BB749A292BEC912654049B5">
    <w:name w:val="31B8B55A8BB749A292BEC912654049B5"/>
  </w:style>
  <w:style w:type="paragraph" w:customStyle="1" w:styleId="CE5000627E5E43ADA8989788FBAE6C35">
    <w:name w:val="CE5000627E5E43ADA8989788FBAE6C35"/>
  </w:style>
  <w:style w:type="paragraph" w:customStyle="1" w:styleId="E0443B68A5C74644A6087582B8925D57">
    <w:name w:val="E0443B68A5C74644A6087582B8925D57"/>
  </w:style>
  <w:style w:type="paragraph" w:customStyle="1" w:styleId="85A145ACEFC441508D9A5CEAD208B02D">
    <w:name w:val="85A145ACEFC441508D9A5CEAD208B02D"/>
  </w:style>
  <w:style w:type="paragraph" w:customStyle="1" w:styleId="FF47965FA0874FFDB966F5070F6A327D">
    <w:name w:val="FF47965FA0874FFDB966F5070F6A327D"/>
  </w:style>
  <w:style w:type="paragraph" w:customStyle="1" w:styleId="34C186ACEAB7456AB9B52B47747566FA">
    <w:name w:val="34C186ACEAB7456AB9B52B47747566FA"/>
  </w:style>
  <w:style w:type="paragraph" w:customStyle="1" w:styleId="B7C95793A4BE4BF0BF787CB0DF8E1B7E">
    <w:name w:val="B7C95793A4BE4BF0BF787CB0DF8E1B7E"/>
  </w:style>
  <w:style w:type="paragraph" w:customStyle="1" w:styleId="CA3FE88C410F4243B0C65E198B1B201B">
    <w:name w:val="CA3FE88C410F4243B0C65E198B1B201B"/>
  </w:style>
  <w:style w:type="paragraph" w:customStyle="1" w:styleId="A735C13020224758A6301937705E3758">
    <w:name w:val="A735C13020224758A6301937705E3758"/>
  </w:style>
  <w:style w:type="paragraph" w:customStyle="1" w:styleId="BCDF677C68204B0A86E73D750EBAA990">
    <w:name w:val="BCDF677C68204B0A86E73D750EBAA990"/>
  </w:style>
  <w:style w:type="paragraph" w:customStyle="1" w:styleId="FB5B95C605EE40ECA992BEEDB4342010">
    <w:name w:val="FB5B95C605EE40ECA992BEEDB4342010"/>
  </w:style>
  <w:style w:type="paragraph" w:customStyle="1" w:styleId="49C48C1586C7493BBF931FBECA0B912A">
    <w:name w:val="49C48C1586C7493BBF931FBECA0B912A"/>
  </w:style>
  <w:style w:type="paragraph" w:customStyle="1" w:styleId="B766AA36FB6340FD8B6E500EAE4A1B51">
    <w:name w:val="B766AA36FB6340FD8B6E500EAE4A1B51"/>
  </w:style>
  <w:style w:type="paragraph" w:customStyle="1" w:styleId="6E7E7D5CBBC9426D9DCB2E5BF0C4AEE5">
    <w:name w:val="6E7E7D5CBBC9426D9DCB2E5BF0C4AEE5"/>
  </w:style>
  <w:style w:type="paragraph" w:customStyle="1" w:styleId="5CDA4535F3844CE78B98ACAF835B289D">
    <w:name w:val="5CDA4535F3844CE78B98ACAF835B289D"/>
  </w:style>
  <w:style w:type="paragraph" w:customStyle="1" w:styleId="9E51A24840204C668FF0A369DF628F6B">
    <w:name w:val="9E51A24840204C668FF0A369DF628F6B"/>
  </w:style>
  <w:style w:type="paragraph" w:customStyle="1" w:styleId="5F0014DAA5E247F4A7DA7536180BB702">
    <w:name w:val="5F0014DAA5E247F4A7DA7536180BB702"/>
  </w:style>
  <w:style w:type="paragraph" w:customStyle="1" w:styleId="A877BDE9BA8A4A7EB58A7E0593F1DC28">
    <w:name w:val="A877BDE9BA8A4A7EB58A7E0593F1DC28"/>
  </w:style>
  <w:style w:type="paragraph" w:customStyle="1" w:styleId="BE2B99DCA91A4181889D50CA73E90F75">
    <w:name w:val="BE2B99DCA91A4181889D50CA73E90F75"/>
  </w:style>
  <w:style w:type="paragraph" w:customStyle="1" w:styleId="DFCABBA50A7E4E5F9C329C580E32B50A">
    <w:name w:val="DFCABBA50A7E4E5F9C329C580E32B50A"/>
  </w:style>
  <w:style w:type="paragraph" w:customStyle="1" w:styleId="097EB48BFBF645C198FA52414CB1AEC2">
    <w:name w:val="097EB48BFBF645C198FA52414CB1AEC2"/>
  </w:style>
  <w:style w:type="paragraph" w:customStyle="1" w:styleId="412325AF4C1C447A88836CD4D09D7627">
    <w:name w:val="412325AF4C1C447A88836CD4D09D7627"/>
  </w:style>
  <w:style w:type="paragraph" w:customStyle="1" w:styleId="A6A4E92C17584326868E1F20415762E8">
    <w:name w:val="A6A4E92C17584326868E1F20415762E8"/>
  </w:style>
  <w:style w:type="paragraph" w:customStyle="1" w:styleId="1B33FC551F2B457CBCD3268876C8DB25">
    <w:name w:val="1B33FC551F2B457CBCD3268876C8DB25"/>
  </w:style>
  <w:style w:type="paragraph" w:customStyle="1" w:styleId="AB4DD6CEA61849A6A2BC658B162B34C3">
    <w:name w:val="AB4DD6CEA61849A6A2BC658B162B34C3"/>
  </w:style>
  <w:style w:type="paragraph" w:customStyle="1" w:styleId="8DDA7D3F8E134AD9B42ECC57791B398C">
    <w:name w:val="8DDA7D3F8E134AD9B42ECC57791B398C"/>
    <w:rsid w:val="001D6766"/>
  </w:style>
  <w:style w:type="paragraph" w:customStyle="1" w:styleId="2E062CB81BFB4CB2BE0F21B78C047854">
    <w:name w:val="2E062CB81BFB4CB2BE0F21B78C047854"/>
    <w:rsid w:val="001D6766"/>
  </w:style>
  <w:style w:type="paragraph" w:customStyle="1" w:styleId="D096EF01F8DC4C918FF40194AC5A98B5">
    <w:name w:val="D096EF01F8DC4C918FF40194AC5A98B5"/>
    <w:rsid w:val="001D6766"/>
  </w:style>
  <w:style w:type="paragraph" w:customStyle="1" w:styleId="82F960A63F284443AC648A7C5F136823">
    <w:name w:val="82F960A63F284443AC648A7C5F136823"/>
    <w:rsid w:val="001D6766"/>
  </w:style>
  <w:style w:type="paragraph" w:customStyle="1" w:styleId="FEAAD0462B134203863AA75DCC476D0A">
    <w:name w:val="FEAAD0462B134203863AA75DCC476D0A"/>
    <w:rsid w:val="001D6766"/>
  </w:style>
  <w:style w:type="paragraph" w:customStyle="1" w:styleId="33E361529B9845E78A0F318E60CFD2F5">
    <w:name w:val="33E361529B9845E78A0F318E60CFD2F5"/>
    <w:rsid w:val="001D6766"/>
  </w:style>
  <w:style w:type="paragraph" w:customStyle="1" w:styleId="AF151D63D019461295C37FE4427FB35E">
    <w:name w:val="AF151D63D019461295C37FE4427FB35E"/>
    <w:rsid w:val="001D6766"/>
  </w:style>
  <w:style w:type="paragraph" w:customStyle="1" w:styleId="22B2FF8E756F476982D51B6CD58950AA">
    <w:name w:val="22B2FF8E756F476982D51B6CD58950AA"/>
    <w:rsid w:val="001D6766"/>
  </w:style>
  <w:style w:type="paragraph" w:customStyle="1" w:styleId="0A2AE2A1A2CF45BE853D30A51CF91714">
    <w:name w:val="0A2AE2A1A2CF45BE853D30A51CF91714"/>
    <w:rsid w:val="001D6766"/>
  </w:style>
  <w:style w:type="paragraph" w:customStyle="1" w:styleId="7D6FC59901EE46FC883DCC9312EF1C93">
    <w:name w:val="7D6FC59901EE46FC883DCC9312EF1C93"/>
    <w:rsid w:val="001D6766"/>
  </w:style>
  <w:style w:type="paragraph" w:customStyle="1" w:styleId="FAEA0F943C684F0A8158BCE1763A47FC">
    <w:name w:val="FAEA0F943C684F0A8158BCE1763A47FC"/>
    <w:rsid w:val="001D6766"/>
  </w:style>
  <w:style w:type="paragraph" w:customStyle="1" w:styleId="8969EFF9B1D445318BBD47340D3CED4E">
    <w:name w:val="8969EFF9B1D445318BBD47340D3CED4E"/>
    <w:rsid w:val="001D6766"/>
  </w:style>
  <w:style w:type="paragraph" w:customStyle="1" w:styleId="53B6C1074CB3438C879A2E67138194BA">
    <w:name w:val="53B6C1074CB3438C879A2E67138194BA"/>
    <w:rsid w:val="001D6766"/>
  </w:style>
  <w:style w:type="paragraph" w:customStyle="1" w:styleId="F5712B0E8E1E4E39A3DC4A5CBEA46CD1">
    <w:name w:val="F5712B0E8E1E4E39A3DC4A5CBEA46CD1"/>
    <w:rsid w:val="001D6766"/>
  </w:style>
  <w:style w:type="paragraph" w:customStyle="1" w:styleId="422E3497DA23404ABDD4831793A98A17">
    <w:name w:val="422E3497DA23404ABDD4831793A98A17"/>
    <w:rsid w:val="001D6766"/>
  </w:style>
  <w:style w:type="paragraph" w:customStyle="1" w:styleId="6EDA7C894D284488ABA659295480668C">
    <w:name w:val="6EDA7C894D284488ABA659295480668C"/>
    <w:rsid w:val="001D6766"/>
  </w:style>
  <w:style w:type="paragraph" w:customStyle="1" w:styleId="9BBEA7050F124BAF86F95B332FD72D33">
    <w:name w:val="9BBEA7050F124BAF86F95B332FD72D33"/>
    <w:rsid w:val="001D6766"/>
  </w:style>
  <w:style w:type="paragraph" w:customStyle="1" w:styleId="FC8EE3F939DC42B292EF851EACF996DD">
    <w:name w:val="FC8EE3F939DC42B292EF851EACF996DD"/>
    <w:rsid w:val="001D6766"/>
  </w:style>
  <w:style w:type="paragraph" w:customStyle="1" w:styleId="06545410451F4D3E88BF7E07AAE45E56">
    <w:name w:val="06545410451F4D3E88BF7E07AAE45E56"/>
    <w:rsid w:val="001D6766"/>
  </w:style>
  <w:style w:type="paragraph" w:customStyle="1" w:styleId="ED6295C2BB88438EBEF6B15595B0855C">
    <w:name w:val="ED6295C2BB88438EBEF6B15595B0855C"/>
    <w:rsid w:val="001D6766"/>
  </w:style>
  <w:style w:type="paragraph" w:customStyle="1" w:styleId="D1B3EC1A352249368B606CB99CBF71D3">
    <w:name w:val="D1B3EC1A352249368B606CB99CBF71D3"/>
    <w:rsid w:val="001D6766"/>
  </w:style>
  <w:style w:type="paragraph" w:customStyle="1" w:styleId="6B02ADF042374DB681313B2525FFC08C">
    <w:name w:val="6B02ADF042374DB681313B2525FFC08C"/>
    <w:rsid w:val="001D6766"/>
  </w:style>
  <w:style w:type="paragraph" w:customStyle="1" w:styleId="277621BE4A964BE1BDE47AF5686788F6">
    <w:name w:val="277621BE4A964BE1BDE47AF5686788F6"/>
    <w:rsid w:val="001D6766"/>
  </w:style>
  <w:style w:type="paragraph" w:customStyle="1" w:styleId="34B664F908B34D658F16792709ABB786">
    <w:name w:val="34B664F908B34D658F16792709ABB786"/>
    <w:rsid w:val="001D6766"/>
  </w:style>
  <w:style w:type="paragraph" w:customStyle="1" w:styleId="4A1A0BE488F343BCBE1B3993F2DFC136">
    <w:name w:val="4A1A0BE488F343BCBE1B3993F2DFC136"/>
    <w:rsid w:val="001D6766"/>
  </w:style>
  <w:style w:type="paragraph" w:customStyle="1" w:styleId="94D646CE75844E8387B940A58A18727F">
    <w:name w:val="94D646CE75844E8387B940A58A18727F"/>
    <w:rsid w:val="001D6766"/>
  </w:style>
  <w:style w:type="paragraph" w:customStyle="1" w:styleId="AABE3F66DC21491995F580854BA0F0BA">
    <w:name w:val="AABE3F66DC21491995F580854BA0F0BA"/>
    <w:rsid w:val="001D6766"/>
  </w:style>
  <w:style w:type="paragraph" w:customStyle="1" w:styleId="DB612FDA471F40BC91D3FE1F64BF092B">
    <w:name w:val="DB612FDA471F40BC91D3FE1F64BF092B"/>
    <w:rsid w:val="001D6766"/>
  </w:style>
  <w:style w:type="paragraph" w:customStyle="1" w:styleId="C1B60580ED734979894799409940AA80">
    <w:name w:val="C1B60580ED734979894799409940AA80"/>
    <w:rsid w:val="001D6766"/>
  </w:style>
  <w:style w:type="paragraph" w:customStyle="1" w:styleId="CE2A778C48E5470FBC2ED4A18F166B65">
    <w:name w:val="CE2A778C48E5470FBC2ED4A18F166B65"/>
    <w:rsid w:val="001D67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FD779D9-2236-4D4C-B52D-796B895E0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2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</dc:title>
  <dc:subject/>
  <dc:creator/>
  <cp:keywords/>
  <dc:description/>
  <cp:lastModifiedBy/>
  <cp:revision>1</cp:revision>
  <dcterms:created xsi:type="dcterms:W3CDTF">2019-11-05T22:04:00Z</dcterms:created>
  <dcterms:modified xsi:type="dcterms:W3CDTF">2019-11-12T22:01:00Z</dcterms:modified>
  <cp:contentStatus>A Network Simulation &amp; Design Tool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